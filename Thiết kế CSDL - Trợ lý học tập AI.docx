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AFEF" w14:textId="77777777" w:rsidR="00000000" w:rsidRDefault="00000000">
      <w:pPr>
        <w:pStyle w:val="u1"/>
        <w:rPr>
          <w:rFonts w:ascii="Segoe UI" w:eastAsia="Times New Roman" w:hAnsi="Segoe UI" w:cs="Segoe UI"/>
          <w:sz w:val="28"/>
          <w:szCs w:val="28"/>
        </w:rPr>
      </w:pPr>
      <w:r>
        <w:rPr>
          <w:rFonts w:ascii="Segoe UI" w:eastAsia="Times New Roman" w:hAnsi="Segoe UI" w:cs="Segoe UI"/>
          <w:sz w:val="28"/>
          <w:szCs w:val="28"/>
        </w:rPr>
        <w:t>THIẾT KẾ CƠ SỞ DỮ LIỆU</w:t>
      </w:r>
    </w:p>
    <w:p w14:paraId="613C386B" w14:textId="77777777" w:rsidR="00000000" w:rsidRDefault="00000000">
      <w:pPr>
        <w:pStyle w:val="u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Hệ thống Trợ lý ảo thông minh khai thác tài liệu và hỗ trợ học tập</w:t>
      </w:r>
    </w:p>
    <w:p w14:paraId="5E4D3D7B" w14:textId="77777777" w:rsidR="00000000" w:rsidRDefault="00000000">
      <w:pPr>
        <w:pStyle w:val="Thngthng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Cơ sở dữ liệu chính: </w:t>
      </w:r>
      <w:r>
        <w:rPr>
          <w:rStyle w:val="Manh"/>
          <w:rFonts w:ascii="Segoe UI" w:hAnsi="Segoe UI" w:cs="Segoe UI"/>
          <w:sz w:val="21"/>
          <w:szCs w:val="21"/>
        </w:rPr>
        <w:t>PostgreSQL</w:t>
      </w:r>
      <w:r>
        <w:rPr>
          <w:rFonts w:ascii="Segoe UI" w:hAnsi="Segoe UI" w:cs="Segoe UI"/>
          <w:sz w:val="21"/>
          <w:szCs w:val="21"/>
        </w:rPr>
        <w:t xml:space="preserve">. Vector embedding lưu riêng ở </w:t>
      </w:r>
      <w:r>
        <w:rPr>
          <w:rStyle w:val="Manh"/>
          <w:rFonts w:ascii="Segoe UI" w:hAnsi="Segoe UI" w:cs="Segoe UI"/>
          <w:sz w:val="21"/>
          <w:szCs w:val="21"/>
        </w:rPr>
        <w:t>FAISS/Chroma</w:t>
      </w:r>
      <w:r>
        <w:rPr>
          <w:rFonts w:ascii="Segoe UI" w:hAnsi="Segoe UI" w:cs="Segoe UI"/>
          <w:sz w:val="21"/>
          <w:szCs w:val="21"/>
        </w:rPr>
        <w:t xml:space="preserve"> (không lưu trong PostgreSQL) — bảng </w:t>
      </w:r>
      <w:r>
        <w:rPr>
          <w:rStyle w:val="MaHTML"/>
        </w:rPr>
        <w:t>chunks</w:t>
      </w:r>
      <w:r>
        <w:rPr>
          <w:rFonts w:ascii="Segoe UI" w:hAnsi="Segoe UI" w:cs="Segoe UI"/>
          <w:sz w:val="21"/>
          <w:szCs w:val="21"/>
        </w:rPr>
        <w:t xml:space="preserve"> chỉ giữ </w:t>
      </w:r>
      <w:r>
        <w:rPr>
          <w:rStyle w:val="MaHTML"/>
        </w:rPr>
        <w:t>vector_ref</w:t>
      </w:r>
      <w:r>
        <w:rPr>
          <w:rFonts w:ascii="Segoe UI" w:hAnsi="Segoe UI" w:cs="Segoe UI"/>
          <w:sz w:val="21"/>
          <w:szCs w:val="21"/>
        </w:rPr>
        <w:t xml:space="preserve"> để tham chiếu tới vector tương ứng trong vector database.</w:t>
      </w:r>
    </w:p>
    <w:p w14:paraId="543C8501" w14:textId="77777777" w:rsidR="00000000" w:rsidRDefault="00000000">
      <w:pPr>
        <w:jc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C9CDE95">
          <v:rect id="_x0000_i1025" style="width:468pt;height:1.2pt" o:hralign="center" o:hrstd="t" o:hr="t" fillcolor="#a0a0a0" stroked="f"/>
        </w:pict>
      </w:r>
    </w:p>
    <w:p w14:paraId="30C751BA" w14:textId="77777777" w:rsidR="00000000" w:rsidRDefault="00000000">
      <w:pPr>
        <w:pStyle w:val="u2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1. Sơ đồ quan hệ thực thể (ERD)</w:t>
      </w:r>
    </w:p>
    <w:p w14:paraId="699728A8" w14:textId="77777777" w:rsidR="00000000" w:rsidRDefault="00000000">
      <w:pPr>
        <w:pStyle w:val="HTMLinhdangtrc"/>
      </w:pPr>
      <w:r>
        <w:t>erDiagram</w:t>
      </w:r>
    </w:p>
    <w:p w14:paraId="66FF97EF" w14:textId="77777777" w:rsidR="00000000" w:rsidRDefault="00000000">
      <w:pPr>
        <w:pStyle w:val="HTMLinhdangtrc"/>
      </w:pPr>
      <w:r>
        <w:t xml:space="preserve">    USERS ||--o{ DOCUMENTS : "sở hữu"</w:t>
      </w:r>
    </w:p>
    <w:p w14:paraId="7674A308" w14:textId="77777777" w:rsidR="00000000" w:rsidRDefault="00000000">
      <w:pPr>
        <w:pStyle w:val="HTMLinhdangtrc"/>
      </w:pPr>
      <w:r>
        <w:t xml:space="preserve">    USERS ||--o{ CONVERSATIONS : "tạo"</w:t>
      </w:r>
    </w:p>
    <w:p w14:paraId="739F69BB" w14:textId="77777777" w:rsidR="00000000" w:rsidRDefault="00000000">
      <w:pPr>
        <w:pStyle w:val="HTMLinhdangtrc"/>
      </w:pPr>
      <w:r>
        <w:t xml:space="preserve">    USERS ||--o{ QUIZ_RESULTS : "làm bài"</w:t>
      </w:r>
    </w:p>
    <w:p w14:paraId="45A826A4" w14:textId="77777777" w:rsidR="00000000" w:rsidRDefault="00000000">
      <w:pPr>
        <w:pStyle w:val="HTMLinhdangtrc"/>
      </w:pPr>
      <w:r>
        <w:t xml:space="preserve">    USERS ||--o{ PROGRESS_STATS : "có"</w:t>
      </w:r>
    </w:p>
    <w:p w14:paraId="5EDF3738" w14:textId="77777777" w:rsidR="00000000" w:rsidRDefault="00000000">
      <w:pPr>
        <w:pStyle w:val="HTMLinhdangtrc"/>
      </w:pPr>
      <w:r>
        <w:t xml:space="preserve">    DOCUMENTS ||--o{ CHUNKS : "chia thành"</w:t>
      </w:r>
    </w:p>
    <w:p w14:paraId="345650C9" w14:textId="77777777" w:rsidR="00000000" w:rsidRDefault="00000000">
      <w:pPr>
        <w:pStyle w:val="HTMLinhdangtrc"/>
      </w:pPr>
      <w:r>
        <w:t xml:space="preserve">    DOCUMENTS ||--o{ QUIZZES : "sinh ra"</w:t>
      </w:r>
    </w:p>
    <w:p w14:paraId="6E660902" w14:textId="77777777" w:rsidR="00000000" w:rsidRDefault="00000000">
      <w:pPr>
        <w:pStyle w:val="HTMLinhdangtrc"/>
      </w:pPr>
      <w:r>
        <w:t xml:space="preserve">    CONVERSATIONS ||--o{ MESSAGES : "chứa"</w:t>
      </w:r>
    </w:p>
    <w:p w14:paraId="5B747155" w14:textId="77777777" w:rsidR="00000000" w:rsidRDefault="00000000">
      <w:pPr>
        <w:pStyle w:val="HTMLinhdangtrc"/>
      </w:pPr>
      <w:r>
        <w:t xml:space="preserve">    QUIZZES ||--o{ QUIZ_QUESTIONS : "gồm"</w:t>
      </w:r>
    </w:p>
    <w:p w14:paraId="1D2CC164" w14:textId="77777777" w:rsidR="00000000" w:rsidRDefault="00000000">
      <w:pPr>
        <w:pStyle w:val="HTMLinhdangtrc"/>
      </w:pPr>
      <w:r>
        <w:t xml:space="preserve">    QUIZZES ||--o{ QUIZ_RESULTS : "được làm"</w:t>
      </w:r>
    </w:p>
    <w:p w14:paraId="5903E84D" w14:textId="77777777" w:rsidR="00000000" w:rsidRDefault="00000000">
      <w:pPr>
        <w:pStyle w:val="HTMLinhdangtrc"/>
      </w:pPr>
      <w:r>
        <w:t xml:space="preserve">    QUIZ_RESULTS ||--o{ QUIZ_ANSWER_DETAILS : "chi tiết"</w:t>
      </w:r>
    </w:p>
    <w:p w14:paraId="05F3BD0D" w14:textId="77777777" w:rsidR="00000000" w:rsidRDefault="00000000">
      <w:pPr>
        <w:pStyle w:val="HTMLinhdangtrc"/>
      </w:pPr>
      <w:r>
        <w:t xml:space="preserve">    QUIZ_QUESTIONS ||--o{ QUIZ_ANSWER_DETAILS : "trả lời cho"</w:t>
      </w:r>
    </w:p>
    <w:p w14:paraId="72A83E7D" w14:textId="77777777" w:rsidR="00000000" w:rsidRDefault="00000000">
      <w:pPr>
        <w:pStyle w:val="HTMLinhdangtrc"/>
      </w:pPr>
    </w:p>
    <w:p w14:paraId="3B72260A" w14:textId="77777777" w:rsidR="00000000" w:rsidRDefault="00000000">
      <w:pPr>
        <w:pStyle w:val="HTMLinhdangtrc"/>
      </w:pPr>
      <w:r>
        <w:t xml:space="preserve">    USERS {</w:t>
      </w:r>
    </w:p>
    <w:p w14:paraId="252A2560" w14:textId="77777777" w:rsidR="00000000" w:rsidRDefault="00000000">
      <w:pPr>
        <w:pStyle w:val="HTMLinhdangtrc"/>
      </w:pPr>
      <w:r>
        <w:t xml:space="preserve">        uuid id PK</w:t>
      </w:r>
    </w:p>
    <w:p w14:paraId="5CE8A240" w14:textId="77777777" w:rsidR="00000000" w:rsidRDefault="00000000">
      <w:pPr>
        <w:pStyle w:val="HTMLinhdangtrc"/>
      </w:pPr>
      <w:r>
        <w:t xml:space="preserve">        varchar full_name</w:t>
      </w:r>
    </w:p>
    <w:p w14:paraId="63A54AF0" w14:textId="77777777" w:rsidR="00000000" w:rsidRDefault="00000000">
      <w:pPr>
        <w:pStyle w:val="HTMLinhdangtrc"/>
      </w:pPr>
      <w:r>
        <w:t xml:space="preserve">        varchar email UK</w:t>
      </w:r>
    </w:p>
    <w:p w14:paraId="5738C349" w14:textId="77777777" w:rsidR="00000000" w:rsidRDefault="00000000">
      <w:pPr>
        <w:pStyle w:val="HTMLinhdangtrc"/>
      </w:pPr>
      <w:r>
        <w:t xml:space="preserve">        varchar password_hash</w:t>
      </w:r>
    </w:p>
    <w:p w14:paraId="37A8A927" w14:textId="77777777" w:rsidR="00000000" w:rsidRDefault="00000000">
      <w:pPr>
        <w:pStyle w:val="HTMLinhdangtrc"/>
      </w:pPr>
      <w:r>
        <w:t xml:space="preserve">        varchar role</w:t>
      </w:r>
    </w:p>
    <w:p w14:paraId="5C6E0AA4" w14:textId="77777777" w:rsidR="00000000" w:rsidRDefault="00000000">
      <w:pPr>
        <w:pStyle w:val="HTMLinhdangtrc"/>
      </w:pPr>
      <w:r>
        <w:t xml:space="preserve">        timestamp created_at</w:t>
      </w:r>
    </w:p>
    <w:p w14:paraId="049B2EBE" w14:textId="77777777" w:rsidR="00000000" w:rsidRDefault="00000000">
      <w:pPr>
        <w:pStyle w:val="HTMLinhdangtrc"/>
      </w:pPr>
      <w:r>
        <w:t xml:space="preserve">    }</w:t>
      </w:r>
    </w:p>
    <w:p w14:paraId="505CD77C" w14:textId="77777777" w:rsidR="00000000" w:rsidRDefault="00000000">
      <w:pPr>
        <w:pStyle w:val="HTMLinhdangtrc"/>
      </w:pPr>
      <w:r>
        <w:t xml:space="preserve">    DOCUMENTS {</w:t>
      </w:r>
    </w:p>
    <w:p w14:paraId="14C38D30" w14:textId="77777777" w:rsidR="00000000" w:rsidRDefault="00000000">
      <w:pPr>
        <w:pStyle w:val="HTMLinhdangtrc"/>
      </w:pPr>
      <w:r>
        <w:t xml:space="preserve">        uuid id PK</w:t>
      </w:r>
    </w:p>
    <w:p w14:paraId="2D0C1573" w14:textId="77777777" w:rsidR="00000000" w:rsidRDefault="00000000">
      <w:pPr>
        <w:pStyle w:val="HTMLinhdangtrc"/>
      </w:pPr>
      <w:r>
        <w:t xml:space="preserve">        uuid owner_id FK</w:t>
      </w:r>
    </w:p>
    <w:p w14:paraId="439F9A4B" w14:textId="77777777" w:rsidR="00000000" w:rsidRDefault="00000000">
      <w:pPr>
        <w:pStyle w:val="HTMLinhdangtrc"/>
      </w:pPr>
      <w:r>
        <w:t xml:space="preserve">        varchar file_name</w:t>
      </w:r>
    </w:p>
    <w:p w14:paraId="5CEF0DF4" w14:textId="77777777" w:rsidR="00000000" w:rsidRDefault="00000000">
      <w:pPr>
        <w:pStyle w:val="HTMLinhdangtrc"/>
      </w:pPr>
      <w:r>
        <w:t xml:space="preserve">        varchar file_type</w:t>
      </w:r>
    </w:p>
    <w:p w14:paraId="59F73A42" w14:textId="77777777" w:rsidR="00000000" w:rsidRDefault="00000000">
      <w:pPr>
        <w:pStyle w:val="HTMLinhdangtrc"/>
      </w:pPr>
      <w:r>
        <w:t xml:space="preserve">        varchar subject_tag</w:t>
      </w:r>
    </w:p>
    <w:p w14:paraId="7C82D009" w14:textId="77777777" w:rsidR="00000000" w:rsidRDefault="00000000">
      <w:pPr>
        <w:pStyle w:val="HTMLinhdangtrc"/>
      </w:pPr>
      <w:r>
        <w:t xml:space="preserve">        varchar status</w:t>
      </w:r>
    </w:p>
    <w:p w14:paraId="4173F636" w14:textId="77777777" w:rsidR="00000000" w:rsidRDefault="00000000">
      <w:pPr>
        <w:pStyle w:val="HTMLinhdangtrc"/>
      </w:pPr>
      <w:r>
        <w:t xml:space="preserve">        int file_size_kb</w:t>
      </w:r>
    </w:p>
    <w:p w14:paraId="18B942B9" w14:textId="77777777" w:rsidR="00000000" w:rsidRDefault="00000000">
      <w:pPr>
        <w:pStyle w:val="HTMLinhdangtrc"/>
      </w:pPr>
      <w:r>
        <w:t xml:space="preserve">        timestamp uploaded_at</w:t>
      </w:r>
    </w:p>
    <w:p w14:paraId="1641632A" w14:textId="77777777" w:rsidR="00000000" w:rsidRDefault="00000000">
      <w:pPr>
        <w:pStyle w:val="HTMLinhdangtrc"/>
      </w:pPr>
      <w:r>
        <w:t xml:space="preserve">    }</w:t>
      </w:r>
    </w:p>
    <w:p w14:paraId="6585FF53" w14:textId="77777777" w:rsidR="00000000" w:rsidRDefault="00000000">
      <w:pPr>
        <w:pStyle w:val="HTMLinhdangtrc"/>
      </w:pPr>
      <w:r>
        <w:t xml:space="preserve">    CHUNKS {</w:t>
      </w:r>
    </w:p>
    <w:p w14:paraId="60A0EE6A" w14:textId="77777777" w:rsidR="00000000" w:rsidRDefault="00000000">
      <w:pPr>
        <w:pStyle w:val="HTMLinhdangtrc"/>
      </w:pPr>
      <w:r>
        <w:t xml:space="preserve">        uuid id PK</w:t>
      </w:r>
    </w:p>
    <w:p w14:paraId="18E73B7E" w14:textId="77777777" w:rsidR="00000000" w:rsidRDefault="00000000">
      <w:pPr>
        <w:pStyle w:val="HTMLinhdangtrc"/>
      </w:pPr>
      <w:r>
        <w:t xml:space="preserve">        uuid document_id FK</w:t>
      </w:r>
    </w:p>
    <w:p w14:paraId="79E20239" w14:textId="77777777" w:rsidR="00000000" w:rsidRDefault="00000000">
      <w:pPr>
        <w:pStyle w:val="HTMLinhdangtrc"/>
      </w:pPr>
      <w:r>
        <w:t xml:space="preserve">        text content</w:t>
      </w:r>
    </w:p>
    <w:p w14:paraId="6E7C4069" w14:textId="77777777" w:rsidR="00000000" w:rsidRDefault="00000000">
      <w:pPr>
        <w:pStyle w:val="HTMLinhdangtrc"/>
      </w:pPr>
      <w:r>
        <w:t xml:space="preserve">        varchar vector_ref</w:t>
      </w:r>
    </w:p>
    <w:p w14:paraId="2FBFF827" w14:textId="77777777" w:rsidR="00000000" w:rsidRDefault="00000000">
      <w:pPr>
        <w:pStyle w:val="HTMLinhdangtrc"/>
      </w:pPr>
      <w:r>
        <w:t xml:space="preserve">        int page_number</w:t>
      </w:r>
    </w:p>
    <w:p w14:paraId="729FBB51" w14:textId="77777777" w:rsidR="00000000" w:rsidRDefault="00000000">
      <w:pPr>
        <w:pStyle w:val="HTMLinhdangtrc"/>
      </w:pPr>
      <w:r>
        <w:t xml:space="preserve">    }</w:t>
      </w:r>
    </w:p>
    <w:p w14:paraId="74E219BE" w14:textId="77777777" w:rsidR="00000000" w:rsidRDefault="00000000">
      <w:pPr>
        <w:pStyle w:val="HTMLinhdangtrc"/>
      </w:pPr>
      <w:r>
        <w:t xml:space="preserve">    CONVERSATIONS {</w:t>
      </w:r>
    </w:p>
    <w:p w14:paraId="21029007" w14:textId="77777777" w:rsidR="00000000" w:rsidRDefault="00000000">
      <w:pPr>
        <w:pStyle w:val="HTMLinhdangtrc"/>
      </w:pPr>
      <w:r>
        <w:t xml:space="preserve">        uuid id PK</w:t>
      </w:r>
    </w:p>
    <w:p w14:paraId="7A5C15B6" w14:textId="77777777" w:rsidR="00000000" w:rsidRDefault="00000000">
      <w:pPr>
        <w:pStyle w:val="HTMLinhdangtrc"/>
      </w:pPr>
      <w:r>
        <w:t xml:space="preserve">        uuid user_id FK</w:t>
      </w:r>
    </w:p>
    <w:p w14:paraId="39B9D7A9" w14:textId="77777777" w:rsidR="00000000" w:rsidRDefault="00000000">
      <w:pPr>
        <w:pStyle w:val="HTMLinhdangtrc"/>
      </w:pPr>
      <w:r>
        <w:t xml:space="preserve">        varchar title</w:t>
      </w:r>
    </w:p>
    <w:p w14:paraId="299341A4" w14:textId="77777777" w:rsidR="00000000" w:rsidRDefault="00000000">
      <w:pPr>
        <w:pStyle w:val="HTMLinhdangtrc"/>
      </w:pPr>
      <w:r>
        <w:t xml:space="preserve">        timestamp created_at</w:t>
      </w:r>
    </w:p>
    <w:p w14:paraId="114A02DA" w14:textId="77777777" w:rsidR="00000000" w:rsidRDefault="00000000">
      <w:pPr>
        <w:pStyle w:val="HTMLinhdangtrc"/>
      </w:pPr>
      <w:r>
        <w:t xml:space="preserve">    }</w:t>
      </w:r>
    </w:p>
    <w:p w14:paraId="5F5C299A" w14:textId="77777777" w:rsidR="00000000" w:rsidRDefault="00000000">
      <w:pPr>
        <w:pStyle w:val="HTMLinhdangtrc"/>
      </w:pPr>
      <w:r>
        <w:t xml:space="preserve">    MESSAGES {</w:t>
      </w:r>
    </w:p>
    <w:p w14:paraId="6DB4F2ED" w14:textId="77777777" w:rsidR="00000000" w:rsidRDefault="00000000">
      <w:pPr>
        <w:pStyle w:val="HTMLinhdangtrc"/>
      </w:pPr>
      <w:r>
        <w:t xml:space="preserve">        uuid id PK</w:t>
      </w:r>
    </w:p>
    <w:p w14:paraId="51D86336" w14:textId="77777777" w:rsidR="00000000" w:rsidRDefault="00000000">
      <w:pPr>
        <w:pStyle w:val="HTMLinhdangtrc"/>
      </w:pPr>
      <w:r>
        <w:t xml:space="preserve">        uuid conversation_id FK</w:t>
      </w:r>
    </w:p>
    <w:p w14:paraId="7562E4DB" w14:textId="77777777" w:rsidR="00000000" w:rsidRDefault="00000000">
      <w:pPr>
        <w:pStyle w:val="HTMLinhdangtrc"/>
      </w:pPr>
      <w:r>
        <w:t xml:space="preserve">        varchar sender</w:t>
      </w:r>
    </w:p>
    <w:p w14:paraId="6DF2A862" w14:textId="77777777" w:rsidR="00000000" w:rsidRDefault="00000000">
      <w:pPr>
        <w:pStyle w:val="HTMLinhdangtrc"/>
      </w:pPr>
      <w:r>
        <w:t xml:space="preserve">        text content</w:t>
      </w:r>
    </w:p>
    <w:p w14:paraId="11329723" w14:textId="77777777" w:rsidR="00000000" w:rsidRDefault="00000000">
      <w:pPr>
        <w:pStyle w:val="HTMLinhdangtrc"/>
      </w:pPr>
      <w:r>
        <w:t xml:space="preserve">        jsonb citations</w:t>
      </w:r>
    </w:p>
    <w:p w14:paraId="5CDCE3F8" w14:textId="77777777" w:rsidR="00000000" w:rsidRDefault="00000000">
      <w:pPr>
        <w:pStyle w:val="HTMLinhdangtrc"/>
      </w:pPr>
      <w:r>
        <w:lastRenderedPageBreak/>
        <w:t xml:space="preserve">        timestamp created_at</w:t>
      </w:r>
    </w:p>
    <w:p w14:paraId="21227B29" w14:textId="77777777" w:rsidR="00000000" w:rsidRDefault="00000000">
      <w:pPr>
        <w:pStyle w:val="HTMLinhdangtrc"/>
      </w:pPr>
      <w:r>
        <w:t xml:space="preserve">    }</w:t>
      </w:r>
    </w:p>
    <w:p w14:paraId="42DB941C" w14:textId="77777777" w:rsidR="00000000" w:rsidRDefault="00000000">
      <w:pPr>
        <w:pStyle w:val="HTMLinhdangtrc"/>
      </w:pPr>
      <w:r>
        <w:t xml:space="preserve">    QUIZZES {</w:t>
      </w:r>
    </w:p>
    <w:p w14:paraId="7CCDC332" w14:textId="77777777" w:rsidR="00000000" w:rsidRDefault="00000000">
      <w:pPr>
        <w:pStyle w:val="HTMLinhdangtrc"/>
      </w:pPr>
      <w:r>
        <w:t xml:space="preserve">        uuid id PK</w:t>
      </w:r>
    </w:p>
    <w:p w14:paraId="7CC64ADF" w14:textId="77777777" w:rsidR="00000000" w:rsidRDefault="00000000">
      <w:pPr>
        <w:pStyle w:val="HTMLinhdangtrc"/>
      </w:pPr>
      <w:r>
        <w:t xml:space="preserve">        uuid document_id FK</w:t>
      </w:r>
    </w:p>
    <w:p w14:paraId="5E335B00" w14:textId="77777777" w:rsidR="00000000" w:rsidRDefault="00000000">
      <w:pPr>
        <w:pStyle w:val="HTMLinhdangtrc"/>
      </w:pPr>
      <w:r>
        <w:t xml:space="preserve">        varchar title</w:t>
      </w:r>
    </w:p>
    <w:p w14:paraId="7336F0EE" w14:textId="77777777" w:rsidR="00000000" w:rsidRDefault="00000000">
      <w:pPr>
        <w:pStyle w:val="HTMLinhdangtrc"/>
      </w:pPr>
      <w:r>
        <w:t xml:space="preserve">        varchar quiz_type</w:t>
      </w:r>
    </w:p>
    <w:p w14:paraId="1DC5C3D0" w14:textId="77777777" w:rsidR="00000000" w:rsidRDefault="00000000">
      <w:pPr>
        <w:pStyle w:val="HTMLinhdangtrc"/>
      </w:pPr>
      <w:r>
        <w:t xml:space="preserve">        timestamp created_at</w:t>
      </w:r>
    </w:p>
    <w:p w14:paraId="46F5C506" w14:textId="77777777" w:rsidR="00000000" w:rsidRDefault="00000000">
      <w:pPr>
        <w:pStyle w:val="HTMLinhdangtrc"/>
      </w:pPr>
      <w:r>
        <w:t xml:space="preserve">    }</w:t>
      </w:r>
    </w:p>
    <w:p w14:paraId="5D945570" w14:textId="77777777" w:rsidR="00000000" w:rsidRDefault="00000000">
      <w:pPr>
        <w:pStyle w:val="HTMLinhdangtrc"/>
      </w:pPr>
      <w:r>
        <w:t xml:space="preserve">    QUIZ_QUESTIONS {</w:t>
      </w:r>
    </w:p>
    <w:p w14:paraId="1E9E96DC" w14:textId="77777777" w:rsidR="00000000" w:rsidRDefault="00000000">
      <w:pPr>
        <w:pStyle w:val="HTMLinhdangtrc"/>
      </w:pPr>
      <w:r>
        <w:t xml:space="preserve">        uuid id PK</w:t>
      </w:r>
    </w:p>
    <w:p w14:paraId="450E4259" w14:textId="77777777" w:rsidR="00000000" w:rsidRDefault="00000000">
      <w:pPr>
        <w:pStyle w:val="HTMLinhdangtrc"/>
      </w:pPr>
      <w:r>
        <w:t xml:space="preserve">        uuid quiz_id FK</w:t>
      </w:r>
    </w:p>
    <w:p w14:paraId="4F1434A9" w14:textId="77777777" w:rsidR="00000000" w:rsidRDefault="00000000">
      <w:pPr>
        <w:pStyle w:val="HTMLinhdangtrc"/>
      </w:pPr>
      <w:r>
        <w:t xml:space="preserve">        text question_text</w:t>
      </w:r>
    </w:p>
    <w:p w14:paraId="5535198D" w14:textId="77777777" w:rsidR="00000000" w:rsidRDefault="00000000">
      <w:pPr>
        <w:pStyle w:val="HTMLinhdangtrc"/>
      </w:pPr>
      <w:r>
        <w:t xml:space="preserve">        jsonb options</w:t>
      </w:r>
    </w:p>
    <w:p w14:paraId="71220E1C" w14:textId="77777777" w:rsidR="00000000" w:rsidRDefault="00000000">
      <w:pPr>
        <w:pStyle w:val="HTMLinhdangtrc"/>
      </w:pPr>
      <w:r>
        <w:t xml:space="preserve">        varchar correct_answer</w:t>
      </w:r>
    </w:p>
    <w:p w14:paraId="42844AD9" w14:textId="77777777" w:rsidR="00000000" w:rsidRDefault="00000000">
      <w:pPr>
        <w:pStyle w:val="HTMLinhdangtrc"/>
      </w:pPr>
      <w:r>
        <w:t xml:space="preserve">        text explanation</w:t>
      </w:r>
    </w:p>
    <w:p w14:paraId="68383847" w14:textId="77777777" w:rsidR="00000000" w:rsidRDefault="00000000">
      <w:pPr>
        <w:pStyle w:val="HTMLinhdangtrc"/>
      </w:pPr>
      <w:r>
        <w:t xml:space="preserve">    }</w:t>
      </w:r>
    </w:p>
    <w:p w14:paraId="4FD3E6A4" w14:textId="77777777" w:rsidR="00000000" w:rsidRDefault="00000000">
      <w:pPr>
        <w:pStyle w:val="HTMLinhdangtrc"/>
      </w:pPr>
      <w:r>
        <w:t xml:space="preserve">    QUIZ_RESULTS {</w:t>
      </w:r>
    </w:p>
    <w:p w14:paraId="0F43FC2B" w14:textId="77777777" w:rsidR="00000000" w:rsidRDefault="00000000">
      <w:pPr>
        <w:pStyle w:val="HTMLinhdangtrc"/>
      </w:pPr>
      <w:r>
        <w:t xml:space="preserve">        uuid id PK</w:t>
      </w:r>
    </w:p>
    <w:p w14:paraId="3E2DC840" w14:textId="77777777" w:rsidR="00000000" w:rsidRDefault="00000000">
      <w:pPr>
        <w:pStyle w:val="HTMLinhdangtrc"/>
      </w:pPr>
      <w:r>
        <w:t xml:space="preserve">        uuid user_id FK</w:t>
      </w:r>
    </w:p>
    <w:p w14:paraId="7D6815CA" w14:textId="77777777" w:rsidR="00000000" w:rsidRDefault="00000000">
      <w:pPr>
        <w:pStyle w:val="HTMLinhdangtrc"/>
      </w:pPr>
      <w:r>
        <w:t xml:space="preserve">        uuid quiz_id FK</w:t>
      </w:r>
    </w:p>
    <w:p w14:paraId="1D18DEB8" w14:textId="77777777" w:rsidR="00000000" w:rsidRDefault="00000000">
      <w:pPr>
        <w:pStyle w:val="HTMLinhdangtrc"/>
      </w:pPr>
      <w:r>
        <w:t xml:space="preserve">        int score</w:t>
      </w:r>
    </w:p>
    <w:p w14:paraId="5E2507E4" w14:textId="77777777" w:rsidR="00000000" w:rsidRDefault="00000000">
      <w:pPr>
        <w:pStyle w:val="HTMLinhdangtrc"/>
      </w:pPr>
      <w:r>
        <w:t xml:space="preserve">        int total_questions</w:t>
      </w:r>
    </w:p>
    <w:p w14:paraId="4DACA7DE" w14:textId="77777777" w:rsidR="00000000" w:rsidRDefault="00000000">
      <w:pPr>
        <w:pStyle w:val="HTMLinhdangtrc"/>
      </w:pPr>
      <w:r>
        <w:t xml:space="preserve">        timestamp taken_at</w:t>
      </w:r>
    </w:p>
    <w:p w14:paraId="73B0DB05" w14:textId="77777777" w:rsidR="00000000" w:rsidRDefault="00000000">
      <w:pPr>
        <w:pStyle w:val="HTMLinhdangtrc"/>
      </w:pPr>
      <w:r>
        <w:t xml:space="preserve">    }</w:t>
      </w:r>
    </w:p>
    <w:p w14:paraId="62CF33D1" w14:textId="77777777" w:rsidR="00000000" w:rsidRDefault="00000000">
      <w:pPr>
        <w:pStyle w:val="HTMLinhdangtrc"/>
      </w:pPr>
      <w:r>
        <w:t xml:space="preserve">    QUIZ_ANSWER_DETAILS {</w:t>
      </w:r>
    </w:p>
    <w:p w14:paraId="4203D36F" w14:textId="77777777" w:rsidR="00000000" w:rsidRDefault="00000000">
      <w:pPr>
        <w:pStyle w:val="HTMLinhdangtrc"/>
      </w:pPr>
      <w:r>
        <w:t xml:space="preserve">        uuid id PK</w:t>
      </w:r>
    </w:p>
    <w:p w14:paraId="27D3227E" w14:textId="77777777" w:rsidR="00000000" w:rsidRDefault="00000000">
      <w:pPr>
        <w:pStyle w:val="HTMLinhdangtrc"/>
      </w:pPr>
      <w:r>
        <w:t xml:space="preserve">        uuid quiz_result_id FK</w:t>
      </w:r>
    </w:p>
    <w:p w14:paraId="69DEF517" w14:textId="77777777" w:rsidR="00000000" w:rsidRDefault="00000000">
      <w:pPr>
        <w:pStyle w:val="HTMLinhdangtrc"/>
      </w:pPr>
      <w:r>
        <w:t xml:space="preserve">        uuid question_id FK</w:t>
      </w:r>
    </w:p>
    <w:p w14:paraId="296D71D6" w14:textId="77777777" w:rsidR="00000000" w:rsidRDefault="00000000">
      <w:pPr>
        <w:pStyle w:val="HTMLinhdangtrc"/>
      </w:pPr>
      <w:r>
        <w:t xml:space="preserve">        varchar selected_answer</w:t>
      </w:r>
    </w:p>
    <w:p w14:paraId="66B4E998" w14:textId="77777777" w:rsidR="00000000" w:rsidRDefault="00000000">
      <w:pPr>
        <w:pStyle w:val="HTMLinhdangtrc"/>
      </w:pPr>
      <w:r>
        <w:t xml:space="preserve">        boolean is_correct</w:t>
      </w:r>
    </w:p>
    <w:p w14:paraId="457257AA" w14:textId="77777777" w:rsidR="00000000" w:rsidRDefault="00000000">
      <w:pPr>
        <w:pStyle w:val="HTMLinhdangtrc"/>
      </w:pPr>
      <w:r>
        <w:t xml:space="preserve">    }</w:t>
      </w:r>
    </w:p>
    <w:p w14:paraId="4E9A00BB" w14:textId="77777777" w:rsidR="00000000" w:rsidRDefault="00000000">
      <w:pPr>
        <w:pStyle w:val="HTMLinhdangtrc"/>
      </w:pPr>
      <w:r>
        <w:t xml:space="preserve">    PROGRESS_STATS {</w:t>
      </w:r>
    </w:p>
    <w:p w14:paraId="051AD5F6" w14:textId="77777777" w:rsidR="00000000" w:rsidRDefault="00000000">
      <w:pPr>
        <w:pStyle w:val="HTMLinhdangtrc"/>
      </w:pPr>
      <w:r>
        <w:t xml:space="preserve">        uuid id PK</w:t>
      </w:r>
    </w:p>
    <w:p w14:paraId="718EF18A" w14:textId="77777777" w:rsidR="00000000" w:rsidRDefault="00000000">
      <w:pPr>
        <w:pStyle w:val="HTMLinhdangtrc"/>
      </w:pPr>
      <w:r>
        <w:t xml:space="preserve">        uuid user_id FK</w:t>
      </w:r>
    </w:p>
    <w:p w14:paraId="13D53DA9" w14:textId="77777777" w:rsidR="00000000" w:rsidRDefault="00000000">
      <w:pPr>
        <w:pStyle w:val="HTMLinhdangtrc"/>
      </w:pPr>
      <w:r>
        <w:t xml:space="preserve">        varchar topic</w:t>
      </w:r>
    </w:p>
    <w:p w14:paraId="76AB400D" w14:textId="77777777" w:rsidR="00000000" w:rsidRDefault="00000000">
      <w:pPr>
        <w:pStyle w:val="HTMLinhdangtrc"/>
      </w:pPr>
      <w:r>
        <w:t xml:space="preserve">        int correct_count</w:t>
      </w:r>
    </w:p>
    <w:p w14:paraId="22C533C0" w14:textId="77777777" w:rsidR="00000000" w:rsidRDefault="00000000">
      <w:pPr>
        <w:pStyle w:val="HTMLinhdangtrc"/>
      </w:pPr>
      <w:r>
        <w:t xml:space="preserve">        int incorrect_count</w:t>
      </w:r>
    </w:p>
    <w:p w14:paraId="025F1E80" w14:textId="77777777" w:rsidR="00000000" w:rsidRDefault="00000000">
      <w:pPr>
        <w:pStyle w:val="HTMLinhdangtrc"/>
      </w:pPr>
      <w:r>
        <w:t xml:space="preserve">        timestamp last_updated</w:t>
      </w:r>
    </w:p>
    <w:p w14:paraId="1621CE7F" w14:textId="77777777" w:rsidR="00000000" w:rsidRDefault="00000000">
      <w:pPr>
        <w:pStyle w:val="HTMLinhdangtrc"/>
      </w:pPr>
      <w:r>
        <w:t xml:space="preserve">    }</w:t>
      </w:r>
    </w:p>
    <w:p w14:paraId="29FBA83F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913D3E6">
          <v:rect id="_x0000_i1026" style="width:468pt;height:1.2pt" o:hralign="center" o:hrstd="t" o:hr="t" fillcolor="#a0a0a0" stroked="f"/>
        </w:pict>
      </w:r>
    </w:p>
    <w:p w14:paraId="367235A8" w14:textId="77777777" w:rsidR="00000000" w:rsidRDefault="00000000">
      <w:pPr>
        <w:pStyle w:val="u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2. Mô tả chi tiết từng bảng</w:t>
      </w:r>
    </w:p>
    <w:p w14:paraId="56812D6B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2.1 </w:t>
      </w:r>
      <w:r>
        <w:rPr>
          <w:rStyle w:val="MaHTML"/>
        </w:rPr>
        <w:t>users</w:t>
      </w:r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2481"/>
        <w:gridCol w:w="3686"/>
        <w:gridCol w:w="3193"/>
      </w:tblGrid>
      <w:tr w:rsidR="00000000" w14:paraId="7361BB8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85556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Cột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E9A90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Kiểu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C4361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Ghi chú</w:t>
            </w:r>
          </w:p>
        </w:tc>
      </w:tr>
      <w:tr w:rsidR="00000000" w14:paraId="3DB1AAE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3007C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64692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UUID (PK)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E51B6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5DBBC98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73105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full_name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06E6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VARCHAR(150)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371F6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46D6499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EC1C6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email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C6B4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VARCHAR(150) UNIQUE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B3112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Dùng để đăng nhập</w:t>
            </w:r>
          </w:p>
        </w:tc>
      </w:tr>
      <w:tr w:rsidR="00000000" w14:paraId="3157CB0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12B3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password_hash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3101A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VARCHAR(255)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DA7B6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Mã hóa bằng bcrypt</w:t>
            </w:r>
          </w:p>
        </w:tc>
      </w:tr>
      <w:tr w:rsidR="00000000" w14:paraId="136A6B1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4CA8D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role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B3222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VARCHAR(20)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EEA97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MaHTML"/>
              </w:rPr>
              <w:t>user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hoặc </w:t>
            </w:r>
            <w:r>
              <w:rPr>
                <w:rStyle w:val="MaHTML"/>
              </w:rPr>
              <w:t>admin</w:t>
            </w:r>
          </w:p>
        </w:tc>
      </w:tr>
      <w:tr w:rsidR="00000000" w14:paraId="5C0FC61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B08B9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created_at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AAA5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51B95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</w:tbl>
    <w:p w14:paraId="6430666F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2.2 </w:t>
      </w:r>
      <w:r>
        <w:rPr>
          <w:rStyle w:val="MaHTML"/>
        </w:rPr>
        <w:t>documents</w:t>
      </w:r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1435"/>
        <w:gridCol w:w="2172"/>
        <w:gridCol w:w="5753"/>
      </w:tblGrid>
      <w:tr w:rsidR="00000000" w14:paraId="33541E04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68A04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Cột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797F30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Kiểu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13611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Ghi chú</w:t>
            </w:r>
          </w:p>
        </w:tc>
      </w:tr>
      <w:tr w:rsidR="00000000" w14:paraId="340D1F0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0524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30301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UUID (PK)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12609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073286F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B4D64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owner_id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4E1FA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UUID (FK → users.id)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DF5FC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099A200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F561E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file_name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787D4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VARCHAR(255)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29C12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6E59F1F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B7CF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file_type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4FF92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VARCHAR(20)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D4B98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MaHTML"/>
              </w:rPr>
              <w:t>pdf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docx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xlsx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image</w:t>
            </w:r>
          </w:p>
        </w:tc>
      </w:tr>
      <w:tr w:rsidR="00000000" w14:paraId="70A9BF0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47237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subject_tag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E6798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9143A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Môn học/chủ đề, có thể null nếu chưa gắn tag</w:t>
            </w:r>
          </w:p>
        </w:tc>
      </w:tr>
      <w:tr w:rsidR="00000000" w14:paraId="7630737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22DBC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status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15625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VARCHAR(20)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2A2E7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MaHTML"/>
              </w:rPr>
              <w:t>uploading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ocr_processing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embedding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ready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>
              <w:rPr>
                <w:rStyle w:val="MaHTML"/>
              </w:rPr>
              <w:t>error</w:t>
            </w:r>
          </w:p>
        </w:tc>
      </w:tr>
      <w:tr w:rsidR="00000000" w14:paraId="70396A3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AD707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file_size_kb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7FAF0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2A966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67D9115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CE11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uploaded_at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43841F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07A85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</w:tbl>
    <w:p w14:paraId="0D7A1178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2.3 </w:t>
      </w:r>
      <w:r>
        <w:rPr>
          <w:rStyle w:val="MaHTML"/>
        </w:rPr>
        <w:t>chunks</w:t>
      </w:r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1668"/>
        <w:gridCol w:w="2909"/>
        <w:gridCol w:w="4783"/>
      </w:tblGrid>
      <w:tr w:rsidR="00000000" w14:paraId="009BB514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CCF2F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Cột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50674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Kiểu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F57BD0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Ghi chú</w:t>
            </w:r>
          </w:p>
        </w:tc>
      </w:tr>
      <w:tr w:rsidR="00000000" w14:paraId="6ACA463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E83EC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7F5C3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UUID (PK)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C16FA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380EBEB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3A9AE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document_id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156FE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UUID (FK → documents.id)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345EF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000000" w14:paraId="1BDF689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81521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content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F5CDE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TEXT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A8E3C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Nội dung đoạn văn bản đã chunking</w:t>
            </w:r>
          </w:p>
        </w:tc>
      </w:tr>
      <w:tr w:rsidR="00000000" w14:paraId="58A1080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D408D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vector_ref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2422E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VARCHAR(100)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1BA34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ID tham chiếu tới vector trong FAISS/Chroma</w:t>
            </w:r>
          </w:p>
        </w:tc>
      </w:tr>
      <w:tr w:rsidR="00000000" w14:paraId="746B1B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EA62D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page_number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9E2D1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F36ED" w14:textId="77777777" w:rsidR="00000000" w:rsidRDefault="00000000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Vị trí trong tài liệu gốc, dùng để trích dẫn</w:t>
            </w:r>
          </w:p>
        </w:tc>
      </w:tr>
    </w:tbl>
    <w:p w14:paraId="4C0A216A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2.4 </w:t>
      </w:r>
      <w:r>
        <w:rPr>
          <w:rStyle w:val="MaHTML"/>
        </w:rPr>
        <w:t>conversations</w:t>
      </w:r>
      <w:r>
        <w:rPr>
          <w:rFonts w:ascii="Segoe UI" w:eastAsia="Times New Roman" w:hAnsi="Segoe UI" w:cs="Segoe UI"/>
          <w:sz w:val="21"/>
          <w:szCs w:val="21"/>
        </w:rPr>
        <w:t xml:space="preserve"> / </w:t>
      </w:r>
      <w:r>
        <w:rPr>
          <w:rStyle w:val="MaHTML"/>
        </w:rPr>
        <w:t>messages</w:t>
      </w:r>
    </w:p>
    <w:p w14:paraId="3BB0B05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MaHTML"/>
        </w:rPr>
        <w:t>conversations</w:t>
      </w:r>
      <w:r>
        <w:rPr>
          <w:rFonts w:ascii="Segoe UI" w:eastAsia="Times New Roman" w:hAnsi="Segoe UI" w:cs="Segoe UI"/>
          <w:sz w:val="21"/>
          <w:szCs w:val="21"/>
        </w:rPr>
        <w:t xml:space="preserve">: mỗi phiên chat của 1 user, có </w:t>
      </w:r>
      <w:r>
        <w:rPr>
          <w:rStyle w:val="MaHTML"/>
        </w:rPr>
        <w:t>title</w:t>
      </w:r>
      <w:r>
        <w:rPr>
          <w:rFonts w:ascii="Segoe UI" w:eastAsia="Times New Roman" w:hAnsi="Segoe UI" w:cs="Segoe UI"/>
          <w:sz w:val="21"/>
          <w:szCs w:val="21"/>
        </w:rPr>
        <w:t xml:space="preserve"> (tự sinh từ câu hỏi đầu tiên).</w:t>
      </w:r>
    </w:p>
    <w:p w14:paraId="046A6C8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MaHTML"/>
        </w:rPr>
        <w:t>messages.sender</w:t>
      </w:r>
      <w:r>
        <w:rPr>
          <w:rFonts w:ascii="Segoe UI" w:eastAsia="Times New Roman" w:hAnsi="Segoe UI" w:cs="Segoe UI"/>
          <w:sz w:val="21"/>
          <w:szCs w:val="21"/>
        </w:rPr>
        <w:t xml:space="preserve">: </w:t>
      </w:r>
      <w:r>
        <w:rPr>
          <w:rStyle w:val="MaHTML"/>
        </w:rPr>
        <w:t>user</w:t>
      </w:r>
      <w:r>
        <w:rPr>
          <w:rFonts w:ascii="Segoe UI" w:eastAsia="Times New Roman" w:hAnsi="Segoe UI" w:cs="Segoe UI"/>
          <w:sz w:val="21"/>
          <w:szCs w:val="21"/>
        </w:rPr>
        <w:t xml:space="preserve"> hoặc </w:t>
      </w:r>
      <w:r>
        <w:rPr>
          <w:rStyle w:val="MaHTML"/>
        </w:rPr>
        <w:t>assistant</w:t>
      </w:r>
      <w:r>
        <w:rPr>
          <w:rFonts w:ascii="Segoe UI" w:eastAsia="Times New Roman" w:hAnsi="Segoe UI" w:cs="Segoe UI"/>
          <w:sz w:val="21"/>
          <w:szCs w:val="21"/>
        </w:rPr>
        <w:t>.</w:t>
      </w:r>
    </w:p>
    <w:p w14:paraId="01D225E1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MaHTML"/>
        </w:rPr>
        <w:t>messages.citations</w:t>
      </w:r>
      <w:r>
        <w:rPr>
          <w:rFonts w:ascii="Segoe UI" w:eastAsia="Times New Roman" w:hAnsi="Segoe UI" w:cs="Segoe UI"/>
          <w:sz w:val="21"/>
          <w:szCs w:val="21"/>
        </w:rPr>
        <w:t xml:space="preserve">: mảng JSON các </w:t>
      </w:r>
      <w:r>
        <w:rPr>
          <w:rStyle w:val="MaHTML"/>
        </w:rPr>
        <w:t>chunk_id</w:t>
      </w:r>
      <w:r>
        <w:rPr>
          <w:rFonts w:ascii="Segoe UI" w:eastAsia="Times New Roman" w:hAnsi="Segoe UI" w:cs="Segoe UI"/>
          <w:sz w:val="21"/>
          <w:szCs w:val="21"/>
        </w:rPr>
        <w:t xml:space="preserve"> được dùng để trả lời (phục vụ hiển thị nguồn trích dẫn).</w:t>
      </w:r>
    </w:p>
    <w:p w14:paraId="7603CA01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2.5 </w:t>
      </w:r>
      <w:r>
        <w:rPr>
          <w:rStyle w:val="MaHTML"/>
        </w:rPr>
        <w:t>quizzes</w:t>
      </w:r>
      <w:r>
        <w:rPr>
          <w:rFonts w:ascii="Segoe UI" w:eastAsia="Times New Roman" w:hAnsi="Segoe UI" w:cs="Segoe UI"/>
          <w:sz w:val="21"/>
          <w:szCs w:val="21"/>
        </w:rPr>
        <w:t xml:space="preserve"> / </w:t>
      </w:r>
      <w:r>
        <w:rPr>
          <w:rStyle w:val="MaHTML"/>
        </w:rPr>
        <w:t>quiz_questions</w:t>
      </w:r>
    </w:p>
    <w:p w14:paraId="0A697B16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Một quiz thuộc về 1 </w:t>
      </w:r>
      <w:r>
        <w:rPr>
          <w:rStyle w:val="MaHTML"/>
        </w:rPr>
        <w:t>document_id</w:t>
      </w:r>
      <w:r>
        <w:rPr>
          <w:rFonts w:ascii="Segoe UI" w:eastAsia="Times New Roman" w:hAnsi="Segoe UI" w:cs="Segoe UI"/>
          <w:sz w:val="21"/>
          <w:szCs w:val="21"/>
        </w:rPr>
        <w:t>, có thể có nhiều câu hỏi.</w:t>
      </w:r>
    </w:p>
    <w:p w14:paraId="0BA3A2A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MaHTML"/>
        </w:rPr>
        <w:t>quiz_questions.options</w:t>
      </w:r>
      <w:r>
        <w:rPr>
          <w:rFonts w:ascii="Segoe UI" w:eastAsia="Times New Roman" w:hAnsi="Segoe UI" w:cs="Segoe UI"/>
          <w:sz w:val="21"/>
          <w:szCs w:val="21"/>
        </w:rPr>
        <w:t>: JSON mảng đáp án (dành cho trắc nghiệm); để trống nếu là câu tự luận.</w:t>
      </w:r>
    </w:p>
    <w:p w14:paraId="1FA2D7B4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2.6 </w:t>
      </w:r>
      <w:r>
        <w:rPr>
          <w:rStyle w:val="MaHTML"/>
        </w:rPr>
        <w:t>quiz_results</w:t>
      </w:r>
      <w:r>
        <w:rPr>
          <w:rFonts w:ascii="Segoe UI" w:eastAsia="Times New Roman" w:hAnsi="Segoe UI" w:cs="Segoe UI"/>
          <w:sz w:val="21"/>
          <w:szCs w:val="21"/>
        </w:rPr>
        <w:t xml:space="preserve"> / </w:t>
      </w:r>
      <w:r>
        <w:rPr>
          <w:rStyle w:val="MaHTML"/>
        </w:rPr>
        <w:t>quiz_answer_details</w:t>
      </w:r>
    </w:p>
    <w:p w14:paraId="4539C65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MaHTML"/>
        </w:rPr>
        <w:t>quiz_results</w:t>
      </w:r>
      <w:r>
        <w:rPr>
          <w:rFonts w:ascii="Segoe UI" w:eastAsia="Times New Roman" w:hAnsi="Segoe UI" w:cs="Segoe UI"/>
          <w:sz w:val="21"/>
          <w:szCs w:val="21"/>
        </w:rPr>
        <w:t>: điểm tổng của 1 lượt làm bài.</w:t>
      </w:r>
    </w:p>
    <w:p w14:paraId="547BE3E8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MaHTML"/>
        </w:rPr>
        <w:t>quiz_answer_details</w:t>
      </w:r>
      <w:r>
        <w:rPr>
          <w:rFonts w:ascii="Segoe UI" w:eastAsia="Times New Roman" w:hAnsi="Segoe UI" w:cs="Segoe UI"/>
          <w:sz w:val="21"/>
          <w:szCs w:val="21"/>
        </w:rPr>
        <w:t xml:space="preserve">: chi tiết từng câu trong lượt làm đó — dùng để tính </w:t>
      </w:r>
      <w:r>
        <w:rPr>
          <w:rStyle w:val="MaHTML"/>
        </w:rPr>
        <w:t>progress_stats</w:t>
      </w:r>
      <w:r>
        <w:rPr>
          <w:rFonts w:ascii="Segoe UI" w:eastAsia="Times New Roman" w:hAnsi="Segoe UI" w:cs="Segoe UI"/>
          <w:sz w:val="21"/>
          <w:szCs w:val="21"/>
        </w:rPr>
        <w:t>.</w:t>
      </w:r>
    </w:p>
    <w:p w14:paraId="2FE31A5E" w14:textId="77777777" w:rsidR="00000000" w:rsidRDefault="00000000">
      <w:pPr>
        <w:pStyle w:val="u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2.7 </w:t>
      </w:r>
      <w:r>
        <w:rPr>
          <w:rStyle w:val="MaHTML"/>
        </w:rPr>
        <w:t>progress_stats</w:t>
      </w:r>
    </w:p>
    <w:p w14:paraId="36774EE2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Tổng hợp theo </w:t>
      </w:r>
      <w:r>
        <w:rPr>
          <w:rStyle w:val="MaHTML"/>
        </w:rPr>
        <w:t>user_id</w:t>
      </w:r>
      <w:r>
        <w:rPr>
          <w:rFonts w:ascii="Segoe UI" w:eastAsia="Times New Roman" w:hAnsi="Segoe UI" w:cs="Segoe UI"/>
          <w:sz w:val="21"/>
          <w:szCs w:val="21"/>
        </w:rPr>
        <w:t xml:space="preserve"> + </w:t>
      </w:r>
      <w:r>
        <w:rPr>
          <w:rStyle w:val="MaHTML"/>
        </w:rPr>
        <w:t>topic</w:t>
      </w:r>
      <w:r>
        <w:rPr>
          <w:rFonts w:ascii="Segoe UI" w:eastAsia="Times New Roman" w:hAnsi="Segoe UI" w:cs="Segoe UI"/>
          <w:sz w:val="21"/>
          <w:szCs w:val="21"/>
        </w:rPr>
        <w:t xml:space="preserve"> (lấy từ </w:t>
      </w:r>
      <w:r>
        <w:rPr>
          <w:rStyle w:val="MaHTML"/>
        </w:rPr>
        <w:t>documents.subject_tag</w:t>
      </w:r>
      <w:r>
        <w:rPr>
          <w:rFonts w:ascii="Segoe UI" w:eastAsia="Times New Roman" w:hAnsi="Segoe UI" w:cs="Segoe UI"/>
          <w:sz w:val="21"/>
          <w:szCs w:val="21"/>
        </w:rPr>
        <w:t xml:space="preserve"> của quiz tương ứng).</w:t>
      </w:r>
    </w:p>
    <w:p w14:paraId="1A19F990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Cập nhật (tăng </w:t>
      </w:r>
      <w:r>
        <w:rPr>
          <w:rStyle w:val="MaHTML"/>
        </w:rPr>
        <w:t>correct_count</w:t>
      </w:r>
      <w:r>
        <w:rPr>
          <w:rFonts w:ascii="Segoe UI" w:eastAsia="Times New Roman" w:hAnsi="Segoe UI" w:cs="Segoe UI"/>
          <w:sz w:val="21"/>
          <w:szCs w:val="21"/>
        </w:rPr>
        <w:t>/</w:t>
      </w:r>
      <w:r>
        <w:rPr>
          <w:rStyle w:val="MaHTML"/>
        </w:rPr>
        <w:t>incorrect_count</w:t>
      </w:r>
      <w:r>
        <w:rPr>
          <w:rFonts w:ascii="Segoe UI" w:eastAsia="Times New Roman" w:hAnsi="Segoe UI" w:cs="Segoe UI"/>
          <w:sz w:val="21"/>
          <w:szCs w:val="21"/>
        </w:rPr>
        <w:t xml:space="preserve">) mỗi khi có </w:t>
      </w:r>
      <w:r>
        <w:rPr>
          <w:rStyle w:val="MaHTML"/>
        </w:rPr>
        <w:t>quiz_answer_details</w:t>
      </w:r>
      <w:r>
        <w:rPr>
          <w:rFonts w:ascii="Segoe UI" w:eastAsia="Times New Roman" w:hAnsi="Segoe UI" w:cs="Segoe UI"/>
          <w:sz w:val="21"/>
          <w:szCs w:val="21"/>
        </w:rPr>
        <w:t xml:space="preserve"> mới → dùng để tính tỉ lệ đúng/sai hiển thị ở màn "Tiến độ".</w:t>
      </w:r>
    </w:p>
    <w:p w14:paraId="7187CB66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8B4C2E5">
          <v:rect id="_x0000_i1027" style="width:468pt;height:1.2pt" o:hralign="center" o:hrstd="t" o:hr="t" fillcolor="#a0a0a0" stroked="f"/>
        </w:pict>
      </w:r>
    </w:p>
    <w:p w14:paraId="0192E9D7" w14:textId="77777777" w:rsidR="00000000" w:rsidRDefault="00000000">
      <w:pPr>
        <w:pStyle w:val="u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3. Script khởi tạo (PostgreSQL DDL)</w:t>
      </w:r>
    </w:p>
    <w:p w14:paraId="7C21923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EXTENSION IF NOT EXISTS "uuid-ossp";</w:t>
      </w:r>
    </w:p>
    <w:p w14:paraId="2EF3B2F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562537F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users (</w:t>
      </w:r>
    </w:p>
    <w:p w14:paraId="6CE2070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363580A0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full_name VARCHAR(150) NOT NULL,</w:t>
      </w:r>
    </w:p>
    <w:p w14:paraId="3D943A30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email VARCHAR(150) UNIQUE NOT NULL,</w:t>
      </w:r>
    </w:p>
    <w:p w14:paraId="7A8928E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password_hash VARCHAR(255) NOT NULL,</w:t>
      </w:r>
    </w:p>
    <w:p w14:paraId="7AF28A6B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role VARCHAR(20) NOT NULL DEFAULT 'user',</w:t>
      </w:r>
    </w:p>
    <w:p w14:paraId="45B511B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created_at TIMESTAMP DEFAULT now()</w:t>
      </w:r>
    </w:p>
    <w:p w14:paraId="4E76B55C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3B18769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348B7054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documents (</w:t>
      </w:r>
    </w:p>
    <w:p w14:paraId="646113B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7B3D4A9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owner_id UUID REFERENCES users(id) ON DELETE CASCADE,</w:t>
      </w:r>
    </w:p>
    <w:p w14:paraId="79633BCC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file_name VARCHAR(255) NOT NULL,</w:t>
      </w:r>
    </w:p>
    <w:p w14:paraId="6EFA031C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file_type VARCHAR(20) NOT NULL,</w:t>
      </w:r>
    </w:p>
    <w:p w14:paraId="085628B6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subject_tag VARCHAR(100),</w:t>
      </w:r>
    </w:p>
    <w:p w14:paraId="6C64720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status VARCHAR(20) NOT NULL DEFAULT 'uploading',</w:t>
      </w:r>
    </w:p>
    <w:p w14:paraId="647690C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file_size_kb INT,</w:t>
      </w:r>
    </w:p>
    <w:p w14:paraId="339D7C1C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uploaded_at TIMESTAMP DEFAULT now()</w:t>
      </w:r>
    </w:p>
    <w:p w14:paraId="3BAF192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47641AD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6665D296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chunks (</w:t>
      </w:r>
    </w:p>
    <w:p w14:paraId="6B4CBEB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7A3CBCA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document_id UUID REFERENCES documents(id) ON DELETE CASCADE,</w:t>
      </w:r>
    </w:p>
    <w:p w14:paraId="071F4F88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content TEXT NOT NULL,</w:t>
      </w:r>
    </w:p>
    <w:p w14:paraId="573AD2AC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vector_ref VARCHAR(100),</w:t>
      </w:r>
    </w:p>
    <w:p w14:paraId="06B0E828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page_number INT</w:t>
      </w:r>
    </w:p>
    <w:p w14:paraId="4BC6E79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28AED037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55769157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conversations (</w:t>
      </w:r>
    </w:p>
    <w:p w14:paraId="40B29BC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1F0E438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user_id UUID REFERENCES users(id) ON DELETE CASCADE,</w:t>
      </w:r>
    </w:p>
    <w:p w14:paraId="014295E0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title VARCHAR(255),</w:t>
      </w:r>
    </w:p>
    <w:p w14:paraId="727C6C7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created_at TIMESTAMP DEFAULT now()</w:t>
      </w:r>
    </w:p>
    <w:p w14:paraId="2A59227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388CE8F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10D1C6C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messages (</w:t>
      </w:r>
    </w:p>
    <w:p w14:paraId="5AC3E74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288D96D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conversation_id UUID REFERENCES conversations(id) ON DELETE CASCADE,</w:t>
      </w:r>
    </w:p>
    <w:p w14:paraId="5ADFB6F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sender VARCHAR(20) NOT NULL,</w:t>
      </w:r>
    </w:p>
    <w:p w14:paraId="537A7F1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content TEXT NOT NULL,</w:t>
      </w:r>
    </w:p>
    <w:p w14:paraId="1D6B5886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citations JSONB,</w:t>
      </w:r>
    </w:p>
    <w:p w14:paraId="3A2FD01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created_at TIMESTAMP DEFAULT now()</w:t>
      </w:r>
    </w:p>
    <w:p w14:paraId="574FD4A8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2C9E0EF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46B1F79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quizzes (</w:t>
      </w:r>
    </w:p>
    <w:p w14:paraId="347378F4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4CF3E51B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document_id UUID REFERENCES documents(id) ON DELETE CASCADE,</w:t>
      </w:r>
    </w:p>
    <w:p w14:paraId="43A92D0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title VARCHAR(255),</w:t>
      </w:r>
    </w:p>
    <w:p w14:paraId="4C32294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quiz_type VARCHAR(20) NOT NULL DEFAULT 'multiple_choice',</w:t>
      </w:r>
    </w:p>
    <w:p w14:paraId="3B67908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created_at TIMESTAMP DEFAULT now()</w:t>
      </w:r>
    </w:p>
    <w:p w14:paraId="0F200979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5B18218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47CBF9B6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quiz_questions (</w:t>
      </w:r>
    </w:p>
    <w:p w14:paraId="77378CA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291B3B08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quiz_id UUID REFERENCES quizzes(id) ON DELETE CASCADE,</w:t>
      </w:r>
    </w:p>
    <w:p w14:paraId="14B47874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question_text TEXT NOT NULL,</w:t>
      </w:r>
    </w:p>
    <w:p w14:paraId="6A7DA5B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options JSONB,</w:t>
      </w:r>
    </w:p>
    <w:p w14:paraId="714C85A6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correct_answer VARCHAR(255),</w:t>
      </w:r>
    </w:p>
    <w:p w14:paraId="1FB01569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explanation TEXT</w:t>
      </w:r>
    </w:p>
    <w:p w14:paraId="41322A6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3C9148F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2CA8471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quiz_results (</w:t>
      </w:r>
    </w:p>
    <w:p w14:paraId="4EBC8C7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3265407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user_id UUID REFERENCES users(id) ON DELETE CASCADE,</w:t>
      </w:r>
    </w:p>
    <w:p w14:paraId="71660404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quiz_id UUID REFERENCES quizzes(id) ON DELETE CASCADE,</w:t>
      </w:r>
    </w:p>
    <w:p w14:paraId="71B50CE7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score INT NOT NULL,</w:t>
      </w:r>
    </w:p>
    <w:p w14:paraId="49BCF91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total_questions INT NOT NULL,</w:t>
      </w:r>
    </w:p>
    <w:p w14:paraId="71AC0AD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taken_at TIMESTAMP DEFAULT now()</w:t>
      </w:r>
    </w:p>
    <w:p w14:paraId="7027E79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45ED5D4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3E1F841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quiz_answer_details (</w:t>
      </w:r>
    </w:p>
    <w:p w14:paraId="5A1C564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0C25CFE9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quiz_result_id UUID REFERENCES quiz_results(id) ON DELETE CASCADE,</w:t>
      </w:r>
    </w:p>
    <w:p w14:paraId="21A5DE6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question_id UUID REFERENCES quiz_questions(id) ON DELETE CASCADE,</w:t>
      </w:r>
    </w:p>
    <w:p w14:paraId="73512D0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selected_answer VARCHAR(255),</w:t>
      </w:r>
    </w:p>
    <w:p w14:paraId="0C39D7D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is_correct BOOLEAN</w:t>
      </w:r>
    </w:p>
    <w:p w14:paraId="221AFD3F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00722A10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36C468E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progress_stats (</w:t>
      </w:r>
    </w:p>
    <w:p w14:paraId="27FA200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id UUID PRIMARY KEY DEFAULT uuid_generate_v4(),</w:t>
      </w:r>
    </w:p>
    <w:p w14:paraId="41AB2F8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user_id UUID REFERENCES users(id) ON DELETE CASCADE,</w:t>
      </w:r>
    </w:p>
    <w:p w14:paraId="5F4BA529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topic VARCHAR(100) NOT NULL,</w:t>
      </w:r>
    </w:p>
    <w:p w14:paraId="740C028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correct_count INT DEFAULT 0,</w:t>
      </w:r>
    </w:p>
    <w:p w14:paraId="0BCA5083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incorrect_count INT DEFAULT 0,</w:t>
      </w:r>
    </w:p>
    <w:p w14:paraId="6B7F661D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last_updated TIMESTAMP DEFAULT now(),</w:t>
      </w:r>
    </w:p>
    <w:p w14:paraId="117D4D0A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UNIQUE(user_id, topic)</w:t>
      </w:r>
    </w:p>
    <w:p w14:paraId="0F013EB2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);</w:t>
      </w:r>
    </w:p>
    <w:p w14:paraId="3DCEDFC5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</w:p>
    <w:p w14:paraId="446B6FB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-- Index phục vụ truy vấn thường dùng</w:t>
      </w:r>
    </w:p>
    <w:p w14:paraId="68AAAA6E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INDEX idx_documents_owner ON documents(owner_id);</w:t>
      </w:r>
    </w:p>
    <w:p w14:paraId="76593911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INDEX idx_chunks_document ON chunks(document_id);</w:t>
      </w:r>
    </w:p>
    <w:p w14:paraId="57EF2BB9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INDEX idx_messages_conversation ON messages(conversation_id);</w:t>
      </w:r>
    </w:p>
    <w:p w14:paraId="0D6D3D70" w14:textId="77777777" w:rsidR="00000000" w:rsidRDefault="00000000">
      <w:pPr>
        <w:pStyle w:val="HTMLinhdangtrc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INDEX idx_quiz_results_user ON quiz_results(user_id);</w:t>
      </w:r>
    </w:p>
    <w:p w14:paraId="32DAB460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29A5A8B4">
          <v:rect id="_x0000_i1028" style="width:468pt;height:1.2pt" o:hralign="center" o:hrstd="t" o:hr="t" fillcolor="#a0a0a0" stroked="f"/>
        </w:pict>
      </w:r>
    </w:p>
    <w:p w14:paraId="0B4693AE" w14:textId="77777777" w:rsidR="00000000" w:rsidRDefault="00000000">
      <w:pPr>
        <w:pStyle w:val="Thngthng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hAnsi="Segoe UI" w:cs="Segoe UI"/>
          <w:sz w:val="21"/>
          <w:szCs w:val="21"/>
        </w:rPr>
      </w:pPr>
      <w:r>
        <w:rPr>
          <w:rStyle w:val="Nhnmanh"/>
          <w:rFonts w:ascii="Segoe UI" w:hAnsi="Segoe UI" w:cs="Segoe UI"/>
          <w:sz w:val="21"/>
          <w:szCs w:val="21"/>
        </w:rPr>
        <w:t>Bước tiếp theo: dùng schema này để viết code backend (FastAPI) — các model ORM (SQLAlchemy) sẽ ánh xạ trực tiếp theo các bảng trên.</w:t>
      </w:r>
    </w:p>
    <w:p w14:paraId="2D9C34A8" w14:textId="77777777" w:rsidR="00AE56D8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ascii="Segoe UI" w:hAnsi="Segoe UI" w:cs="Segoe UI"/>
          <w:sz w:val="21"/>
          <w:szCs w:val="21"/>
        </w:rPr>
        <w:pict w14:anchorId="5345CF3E"/>
      </w:r>
      <w:r>
        <w:rPr>
          <w:rFonts w:ascii="Segoe UI" w:hAnsi="Segoe UI" w:cs="Segoe UI"/>
          <w:sz w:val="21"/>
          <w:szCs w:val="21"/>
        </w:rPr>
        <w:pict w14:anchorId="382C4CCC"/>
      </w:r>
    </w:p>
    <w:sectPr w:rsidR="00AE56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F70"/>
    <w:multiLevelType w:val="multilevel"/>
    <w:tmpl w:val="389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C3884"/>
    <w:multiLevelType w:val="multilevel"/>
    <w:tmpl w:val="D58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9D5C11"/>
    <w:multiLevelType w:val="multilevel"/>
    <w:tmpl w:val="6EC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EF2A32"/>
    <w:multiLevelType w:val="multilevel"/>
    <w:tmpl w:val="04B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8961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99100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254174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077682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EB"/>
    <w:rsid w:val="001B2BD8"/>
    <w:rsid w:val="00AE56D8"/>
    <w:rsid w:val="00EB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24CB497"/>
  <w15:chartTrackingRefBased/>
  <w15:docId w15:val="{1BEF85A6-81F3-42D2-9E85-BA0717FC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</w:rPr>
  </w:style>
  <w:style w:type="paragraph" w:styleId="u1">
    <w:name w:val="heading 1"/>
    <w:basedOn w:val="Binhthng"/>
    <w:link w:val="u1Char"/>
    <w:uiPriority w:val="9"/>
    <w:qFormat/>
    <w:pPr>
      <w:spacing w:before="90"/>
      <w:outlineLvl w:val="0"/>
    </w:pPr>
    <w:rPr>
      <w:b/>
      <w:bCs/>
      <w:kern w:val="36"/>
      <w:sz w:val="32"/>
      <w:szCs w:val="32"/>
    </w:rPr>
  </w:style>
  <w:style w:type="paragraph" w:styleId="u2">
    <w:name w:val="heading 2"/>
    <w:basedOn w:val="Binhthng"/>
    <w:link w:val="u2Char"/>
    <w:uiPriority w:val="9"/>
    <w:qFormat/>
    <w:pPr>
      <w:spacing w:before="90"/>
      <w:outlineLvl w:val="1"/>
    </w:pPr>
    <w:rPr>
      <w:b/>
      <w:bCs/>
      <w:sz w:val="28"/>
      <w:szCs w:val="28"/>
    </w:rPr>
  </w:style>
  <w:style w:type="paragraph" w:styleId="u3">
    <w:name w:val="heading 3"/>
    <w:basedOn w:val="Binhthng"/>
    <w:link w:val="u3Char"/>
    <w:uiPriority w:val="9"/>
    <w:qFormat/>
    <w:pPr>
      <w:spacing w:before="90"/>
      <w:outlineLvl w:val="2"/>
    </w:pPr>
    <w:rPr>
      <w:b/>
      <w:bCs/>
    </w:rPr>
  </w:style>
  <w:style w:type="paragraph" w:styleId="u4">
    <w:name w:val="heading 4"/>
    <w:basedOn w:val="Binhthng"/>
    <w:link w:val="u4Char"/>
    <w:uiPriority w:val="9"/>
    <w:qFormat/>
    <w:pPr>
      <w:spacing w:before="90"/>
      <w:outlineLvl w:val="3"/>
    </w:pPr>
    <w:rPr>
      <w:b/>
      <w:bCs/>
    </w:rPr>
  </w:style>
  <w:style w:type="paragraph" w:styleId="u5">
    <w:name w:val="heading 5"/>
    <w:basedOn w:val="Binhthng"/>
    <w:link w:val="u5Char"/>
    <w:uiPriority w:val="9"/>
    <w:qFormat/>
    <w:pPr>
      <w:spacing w:before="90"/>
      <w:outlineLvl w:val="4"/>
    </w:pPr>
    <w:rPr>
      <w:b/>
      <w:bCs/>
    </w:rPr>
  </w:style>
  <w:style w:type="paragraph" w:styleId="u6">
    <w:name w:val="heading 6"/>
    <w:basedOn w:val="Binhthng"/>
    <w:link w:val="u6Char"/>
    <w:uiPriority w:val="9"/>
    <w:qFormat/>
    <w:pPr>
      <w:spacing w:before="90"/>
      <w:outlineLvl w:val="5"/>
    </w:pPr>
    <w:rPr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Phngmcinhcuaoanvn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MaHTML">
    <w:name w:val="HTML Code"/>
    <w:basedOn w:val="Phngmcinhcuaoanvn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u1Char">
    <w:name w:val="Đầu đề 1 Char"/>
    <w:basedOn w:val="Phngmcinhcuaoanvn"/>
    <w:link w:val="u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u5Char">
    <w:name w:val="Đầu đề 5 Char"/>
    <w:basedOn w:val="Phngmcinhcuaoanvn"/>
    <w:link w:val="u5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4"/>
      <w:szCs w:val="24"/>
    </w:rPr>
  </w:style>
  <w:style w:type="character" w:customStyle="1" w:styleId="u6Char">
    <w:name w:val="Đầu đề 6 Char"/>
    <w:basedOn w:val="Phngmcinhcuaoanvn"/>
    <w:link w:val="u6"/>
    <w:uiPriority w:val="9"/>
    <w:semiHidden/>
    <w:locked/>
    <w:rPr>
      <w:rFonts w:asciiTheme="minorHAnsi" w:eastAsiaTheme="majorEastAsia" w:hAnsiTheme="minorHAnsi" w:cstheme="majorBidi" w:hint="default"/>
      <w:i/>
      <w:iCs/>
      <w:color w:val="595959" w:themeColor="text1" w:themeTint="A6"/>
      <w:sz w:val="24"/>
      <w:szCs w:val="24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Binhthng"/>
    <w:uiPriority w:val="99"/>
    <w:semiHidden/>
  </w:style>
  <w:style w:type="paragraph" w:styleId="ThngthngWeb">
    <w:name w:val="Normal (Web)"/>
    <w:basedOn w:val="Binhthng"/>
    <w:uiPriority w:val="99"/>
    <w:semiHidden/>
    <w:unhideWhenUsed/>
  </w:style>
  <w:style w:type="character" w:styleId="Manh">
    <w:name w:val="Strong"/>
    <w:basedOn w:val="Phngmcinhcuaoanvn"/>
    <w:uiPriority w:val="22"/>
    <w:qFormat/>
    <w:rPr>
      <w:b/>
      <w:bCs/>
    </w:rPr>
  </w:style>
  <w:style w:type="character" w:styleId="Nhnmanh">
    <w:name w:val="Emphasis"/>
    <w:basedOn w:val="Phngmcinhcuaoanvn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phan</dc:creator>
  <cp:keywords/>
  <dc:description/>
  <cp:lastModifiedBy>tai phan</cp:lastModifiedBy>
  <cp:revision>2</cp:revision>
  <dcterms:created xsi:type="dcterms:W3CDTF">2026-09-25T06:00:00Z</dcterms:created>
  <dcterms:modified xsi:type="dcterms:W3CDTF">2026-09-25T06:00:00Z</dcterms:modified>
</cp:coreProperties>
</file>